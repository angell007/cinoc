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20"/>
        <w:gridCol w:w="845"/>
        <w:gridCol w:w="2925"/>
      </w:tblGrid>
      <w:tr w:rsidR="002E4AFC" w:rsidRPr="000D375D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0D375D" w:rsidRDefault="00593097" w:rsidP="00593097">
            <w:pPr>
              <w:pStyle w:val="Ttulo"/>
            </w:pPr>
            <w:r>
              <w:t xml:space="preserve">Jhohana Carolina Galeano Arroyave </w:t>
            </w:r>
          </w:p>
        </w:tc>
        <w:tc>
          <w:tcPr>
            <w:tcW w:w="2935" w:type="dxa"/>
            <w:vMerge w:val="restart"/>
            <w:vAlign w:val="bottom"/>
          </w:tcPr>
          <w:p w:rsidR="002E4AFC" w:rsidRPr="000D375D" w:rsidRDefault="00593097" w:rsidP="002E4AFC">
            <w:pPr>
              <w:jc w:val="center"/>
            </w:pPr>
            <w:r w:rsidRPr="00593097">
              <w:rPr>
                <w:noProof/>
                <w:lang w:val="en-US" w:bidi="bn-IN"/>
              </w:rPr>
              <w:drawing>
                <wp:inline distT="0" distB="0" distL="0" distR="0" wp14:anchorId="441BCB06" wp14:editId="79487832">
                  <wp:extent cx="1298575" cy="1441450"/>
                  <wp:effectExtent l="171450" t="171450" r="168275" b="196850"/>
                  <wp:docPr id="2" name="Imagen 2" descr="C:\Users\Dell\Downloads\WhatsApp Image 2022-11-18 at 12.29.0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ownloads\WhatsApp Image 2022-11-18 at 12.29.00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561"/>
                          <a:stretch/>
                        </pic:blipFill>
                        <pic:spPr bwMode="auto">
                          <a:xfrm>
                            <a:off x="0" y="0"/>
                            <a:ext cx="1301685" cy="14449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097" w:rsidRPr="000D375D" w:rsidTr="002E4AFC">
        <w:trPr>
          <w:trHeight w:val="1262"/>
          <w:jc w:val="center"/>
        </w:trPr>
        <w:tc>
          <w:tcPr>
            <w:tcW w:w="6397" w:type="dxa"/>
          </w:tcPr>
          <w:p w:rsidR="002E4AFC" w:rsidRPr="000D375D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0D375D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0D375D" w:rsidRDefault="002E4AFC" w:rsidP="002E4AFC">
            <w:pPr>
              <w:rPr>
                <w:rFonts w:ascii="Arial" w:hAnsi="Arial"/>
              </w:rPr>
            </w:pPr>
          </w:p>
        </w:tc>
      </w:tr>
      <w:tr w:rsidR="00593097" w:rsidRPr="000D375D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Experiencia</w:t>
            </w:r>
          </w:p>
          <w:p w:rsidR="006E23B3" w:rsidRPr="000D375D" w:rsidRDefault="00593097" w:rsidP="00593097">
            <w:pPr>
              <w:pStyle w:val="Fechas"/>
            </w:pPr>
            <w:r>
              <w:rPr>
                <w:lang w:bidi="es-ES"/>
              </w:rPr>
              <w:t>Ninguna experiencia laboral</w:t>
            </w:r>
          </w:p>
          <w:p w:rsidR="006E23B3" w:rsidRPr="000D375D" w:rsidRDefault="006E23B3" w:rsidP="006E23B3"/>
          <w:p w:rsidR="006E23B3" w:rsidRDefault="006E23B3" w:rsidP="00593097">
            <w:pPr>
              <w:pStyle w:val="Ttulo2"/>
              <w:rPr>
                <w:lang w:bidi="es-ES"/>
              </w:rPr>
            </w:pPr>
            <w:r w:rsidRPr="000D375D">
              <w:rPr>
                <w:lang w:bidi="es-ES"/>
              </w:rPr>
              <w:t>Formación</w:t>
            </w:r>
          </w:p>
          <w:p w:rsidR="00593097" w:rsidRDefault="00593097" w:rsidP="00593097">
            <w:pPr>
              <w:rPr>
                <w:lang w:bidi="es-ES"/>
              </w:rPr>
            </w:pPr>
            <w:r>
              <w:rPr>
                <w:lang w:bidi="es-ES"/>
              </w:rPr>
              <w:t xml:space="preserve">Bachillerato y técnico profesional en procesos agroindustriales: Institución Educativa Camilo Olimpo Cardona Agudelo </w:t>
            </w:r>
          </w:p>
          <w:p w:rsidR="00593097" w:rsidRDefault="00593097" w:rsidP="00593097">
            <w:pPr>
              <w:rPr>
                <w:lang w:bidi="es-ES"/>
              </w:rPr>
            </w:pPr>
          </w:p>
          <w:p w:rsidR="00593097" w:rsidRDefault="00593097" w:rsidP="00593097">
            <w:pPr>
              <w:rPr>
                <w:lang w:bidi="es-ES"/>
              </w:rPr>
            </w:pPr>
            <w:r>
              <w:rPr>
                <w:lang w:bidi="es-ES"/>
              </w:rPr>
              <w:t xml:space="preserve">Técnico profesional en Producción Agropecuaria: Institución de Educación Superior Colegio Integrado Nacional Oriente de Caldas </w:t>
            </w:r>
          </w:p>
          <w:p w:rsidR="006E23B3" w:rsidRPr="000D375D" w:rsidRDefault="006E23B3" w:rsidP="00593097">
            <w:pPr>
              <w:pStyle w:val="Listaconvietas"/>
              <w:numPr>
                <w:ilvl w:val="0"/>
                <w:numId w:val="0"/>
              </w:numPr>
            </w:pPr>
          </w:p>
          <w:p w:rsidR="006E23B3" w:rsidRPr="000D375D" w:rsidRDefault="006E23B3" w:rsidP="006E23B3"/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Comunicación</w:t>
            </w:r>
          </w:p>
          <w:p w:rsidR="006E23B3" w:rsidRPr="000D375D" w:rsidRDefault="00E21B92" w:rsidP="006E23B3">
            <w:r>
              <w:t>Ninguna.</w:t>
            </w:r>
          </w:p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Liderazgo</w:t>
            </w:r>
          </w:p>
          <w:p w:rsidR="006E23B3" w:rsidRPr="000D375D" w:rsidRDefault="00E21B92" w:rsidP="006E23B3">
            <w:r>
              <w:t xml:space="preserve">Participación en proyectos y </w:t>
            </w:r>
            <w:bookmarkStart w:id="0" w:name="_GoBack"/>
            <w:bookmarkEnd w:id="0"/>
            <w:r>
              <w:t xml:space="preserve">semilleros investigativos. </w:t>
            </w:r>
          </w:p>
          <w:p w:rsidR="006E23B3" w:rsidRDefault="006E23B3" w:rsidP="00593097">
            <w:pPr>
              <w:pStyle w:val="Ttulo2"/>
              <w:rPr>
                <w:lang w:bidi="es-ES"/>
              </w:rPr>
            </w:pPr>
            <w:r w:rsidRPr="000D375D">
              <w:rPr>
                <w:lang w:bidi="es-ES"/>
              </w:rPr>
              <w:t>Referencias</w:t>
            </w:r>
          </w:p>
          <w:p w:rsidR="00593097" w:rsidRDefault="00593097" w:rsidP="00593097">
            <w:pPr>
              <w:rPr>
                <w:lang w:bidi="es-ES"/>
              </w:rPr>
            </w:pPr>
            <w:r>
              <w:rPr>
                <w:lang w:bidi="es-ES"/>
              </w:rPr>
              <w:t xml:space="preserve">Edwin Andrés López Arcila </w:t>
            </w:r>
          </w:p>
          <w:p w:rsidR="00593097" w:rsidRDefault="00593097" w:rsidP="00593097">
            <w:pPr>
              <w:rPr>
                <w:lang w:bidi="es-ES"/>
              </w:rPr>
            </w:pPr>
          </w:p>
          <w:p w:rsidR="00593097" w:rsidRDefault="00593097" w:rsidP="00593097">
            <w:pPr>
              <w:rPr>
                <w:lang w:bidi="es-ES"/>
              </w:rPr>
            </w:pPr>
            <w:r>
              <w:rPr>
                <w:lang w:bidi="es-ES"/>
              </w:rPr>
              <w:t xml:space="preserve">Angélica Grajales Muñoz </w:t>
            </w:r>
          </w:p>
          <w:p w:rsidR="00593097" w:rsidRDefault="00593097" w:rsidP="00593097">
            <w:pPr>
              <w:rPr>
                <w:lang w:bidi="es-ES"/>
              </w:rPr>
            </w:pPr>
          </w:p>
          <w:p w:rsidR="00593097" w:rsidRPr="00593097" w:rsidRDefault="00593097" w:rsidP="00593097">
            <w:pPr>
              <w:rPr>
                <w:lang w:bidi="es-ES"/>
              </w:rPr>
            </w:pPr>
            <w:r>
              <w:rPr>
                <w:lang w:bidi="es-ES"/>
              </w:rPr>
              <w:t xml:space="preserve">Juan David Morales </w:t>
            </w:r>
          </w:p>
        </w:tc>
        <w:tc>
          <w:tcPr>
            <w:tcW w:w="892" w:type="dxa"/>
            <w:vMerge w:val="restart"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0D375D" w:rsidRDefault="006E23B3" w:rsidP="006E23B3">
            <w:pPr>
              <w:rPr>
                <w:rFonts w:ascii="Arial" w:hAnsi="Arial"/>
              </w:rPr>
            </w:pPr>
          </w:p>
        </w:tc>
      </w:tr>
      <w:tr w:rsidR="00593097" w:rsidRPr="000D375D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Contacto</w:t>
            </w:r>
          </w:p>
        </w:tc>
      </w:tr>
      <w:tr w:rsidR="00593097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0D375D" w:rsidP="006E23B3">
            <w:pPr>
              <w:pStyle w:val="Informacin"/>
            </w:pPr>
            <w:r w:rsidRPr="000D375D">
              <w:rPr>
                <w:noProof/>
                <w:lang w:val="en-US" w:bidi="b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27414C" wp14:editId="1200BD14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128270</wp:posOffset>
                      </wp:positionV>
                      <wp:extent cx="154940" cy="201930"/>
                      <wp:effectExtent l="0" t="0" r="0" b="7620"/>
                      <wp:wrapNone/>
                      <wp:docPr id="208" name="Forma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3FC901" id="Forma" o:spid="_x0000_s1026" alt="GPS icon" style="position:absolute;margin-left:-.95pt;margin-top:10.1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593097">
              <w:t xml:space="preserve">El higuerón Bolivia </w:t>
            </w:r>
          </w:p>
          <w:p w:rsidR="006E23B3" w:rsidRPr="000D375D" w:rsidRDefault="00593097" w:rsidP="00593097">
            <w:pPr>
              <w:pStyle w:val="Informacin"/>
            </w:pPr>
            <w:r>
              <w:t xml:space="preserve">Pensilvania Caldas </w:t>
            </w:r>
          </w:p>
        </w:tc>
      </w:tr>
      <w:tr w:rsidR="00593097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0D375D" w:rsidP="00593097">
            <w:pPr>
              <w:pStyle w:val="Informacin"/>
            </w:pPr>
            <w:r w:rsidRPr="000D375D">
              <w:rPr>
                <w:noProof/>
                <w:lang w:val="en-US" w:bidi="b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8C1D306" wp14:editId="3EC9885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3175</wp:posOffset>
                      </wp:positionV>
                      <wp:extent cx="165100" cy="165100"/>
                      <wp:effectExtent l="0" t="0" r="6350" b="6350"/>
                      <wp:wrapNone/>
                      <wp:docPr id="209" name="Forma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26128" id="Forma" o:spid="_x0000_s1026" alt="Phone icon" style="position:absolute;margin-left:-.5pt;margin-top:.2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593097">
              <w:t>3135502202</w:t>
            </w:r>
          </w:p>
        </w:tc>
      </w:tr>
      <w:tr w:rsidR="00593097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593097" w:rsidP="00593097">
            <w:pPr>
              <w:pStyle w:val="Informacin"/>
              <w:ind w:left="0"/>
            </w:pPr>
            <w:r>
              <w:t>yohanacaro44@gmail.com</w:t>
            </w:r>
          </w:p>
        </w:tc>
      </w:tr>
      <w:tr w:rsidR="00593097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6E23B3" w:rsidP="00593097">
            <w:pPr>
              <w:pStyle w:val="Informacin"/>
              <w:ind w:left="0"/>
            </w:pPr>
          </w:p>
        </w:tc>
      </w:tr>
      <w:tr w:rsidR="00593097" w:rsidRPr="000D375D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0D375D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D375D" w:rsidRDefault="00CE6104" w:rsidP="0006568A"/>
    <w:sectPr w:rsidR="00CE6104" w:rsidRPr="000D375D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BFC" w:rsidRDefault="00A33BFC" w:rsidP="009129A0">
      <w:r>
        <w:separator/>
      </w:r>
    </w:p>
  </w:endnote>
  <w:endnote w:type="continuationSeparator" w:id="0">
    <w:p w:rsidR="00A33BFC" w:rsidRDefault="00A33BFC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E5271E-D0EE-4C08-B65A-A444574E06C1}"/>
    <w:embedBold r:id="rId2" w:fontKey="{3E6BAFC0-8A0C-421B-A8A3-9513690227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3E8D453-AA21-4E88-8D62-E1E72A96BF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67FD4DCA-DCCB-4E53-8CAF-470721179388}"/>
    <w:embedBold r:id="rId5" w:fontKey="{0A5970C8-24EE-46A1-8BE7-C388262C8A46}"/>
    <w:embedItalic r:id="rId6" w:fontKey="{E33877DA-30D3-4F54-964A-DC60DFFFA4D4}"/>
  </w:font>
  <w:font w:name="Vrinda">
    <w:altName w:val="Courier New"/>
    <w:panose1 w:val="00000400000000000000"/>
    <w:charset w:val="01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66CDC487-6F77-4586-B157-D261BD3D6A3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9B084413-DAAE-4EBA-9FFB-E54AA10753A3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BFC" w:rsidRDefault="00A33BFC" w:rsidP="009129A0">
      <w:r>
        <w:separator/>
      </w:r>
    </w:p>
  </w:footnote>
  <w:footnote w:type="continuationSeparator" w:id="0">
    <w:p w:rsidR="00A33BFC" w:rsidRDefault="00A33BFC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0D375D">
    <w:r>
      <w:rPr>
        <w:noProof/>
        <w:lang w:val="en-US" w:bidi="bn-I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CD7C681" wp14:editId="0CE7130A">
              <wp:simplePos x="0" y="0"/>
              <wp:positionH relativeFrom="page">
                <wp:posOffset>-1583</wp:posOffset>
              </wp:positionH>
              <wp:positionV relativeFrom="page">
                <wp:posOffset>9525</wp:posOffset>
              </wp:positionV>
              <wp:extent cx="7779385" cy="10064750"/>
              <wp:effectExtent l="0" t="0" r="2540" b="0"/>
              <wp:wrapNone/>
              <wp:docPr id="1" name="Grupo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orma libre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orma libre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a libre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orma libre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orma libre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orma libre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upo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írculo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írculo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írculo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írculo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írculo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írculo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írculo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írculo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írculo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írculo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ínea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írculo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írculo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írculo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írculo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írculo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írculo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írculo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írculo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a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írculo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írculo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írculo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írculo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írculo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írculo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írculo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a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írculo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írculo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írculo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a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írculo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a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a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a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a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írculo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írculo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írculo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írculo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írculo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írculo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írculo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írculo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írculo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írculo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írculo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írculo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írculo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írculo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írculo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írculo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írculo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írculo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írculo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írculo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írculo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írculo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ínea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írculo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írculo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írculo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írculo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írculo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írculo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írculo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írculo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írculo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írculo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ínea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írculo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írculo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írculo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írculo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írculo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írculo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írculo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írculo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Forma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írculo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írculo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írculo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írculo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írculo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írculo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írculo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írculo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írculo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írculo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írculo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írculo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írculo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írculo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írculo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írculo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ínea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írculo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írculo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írculo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írculo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írculo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írculo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írculo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ínea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írculo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írculo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írculo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a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írculo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írculo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írculo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ínea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Forma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írculo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írculo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írculo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írculo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ínea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írculo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írculo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írculo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írculo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írculo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írculo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írculo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írculo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írculo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írculo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írculo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írculo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írculo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írculo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írculo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írculo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írculo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írculo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írculo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írculo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írculo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írculo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írculo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írculo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írculo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írculo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írculo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írculo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írculo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írculo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írculo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írculo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írculo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írculo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írculo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írculo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írculo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írculo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írculo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írculo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írculo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írculo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írculo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írculo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írculo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írculo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írculo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írculo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írculo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írculo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ínea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írculo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A33BBD3" id="Grupo 1" o:spid="_x0000_s1026" alt="decorative element" style="position:absolute;margin-left:-.1pt;margin-top:.75pt;width:612.55pt;height:792.5pt;z-index:251658240;mso-width-percent:1000;mso-height-percent:1000;mso-position-horizontal-relative:page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">
              <v:shape id="Forma libre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orma libre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orma libre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orma libre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orma libre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orma libre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írculo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ínea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írculo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írculo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Forma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írculo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írculo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Forma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Forma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Forma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írculo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írculo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írculo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írculo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írculo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ínea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írculo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ínea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írculo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írculo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ínea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Forma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írculo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írculo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írculo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097"/>
    <w:rsid w:val="00052382"/>
    <w:rsid w:val="0006568A"/>
    <w:rsid w:val="00076F0F"/>
    <w:rsid w:val="00084253"/>
    <w:rsid w:val="000D1F49"/>
    <w:rsid w:val="000D375D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93097"/>
    <w:rsid w:val="005A3BF7"/>
    <w:rsid w:val="005F2035"/>
    <w:rsid w:val="005F78E5"/>
    <w:rsid w:val="005F7990"/>
    <w:rsid w:val="00635B84"/>
    <w:rsid w:val="0063739C"/>
    <w:rsid w:val="006E23B3"/>
    <w:rsid w:val="00770F25"/>
    <w:rsid w:val="00782F0A"/>
    <w:rsid w:val="00790A9A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3BFC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21B92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881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2E4AFC"/>
    <w:rPr>
      <w:b/>
      <w:bCs/>
      <w:color w:val="FF7707" w:themeColor="accent2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0A9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0A9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Plantillas\Curr&#237;culum%20v&#237;tae%20con%20foto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foto.dotx</Template>
  <TotalTime>0</TotalTime>
  <Pages>1</Pages>
  <Words>93</Words>
  <Characters>534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2022-11-18T17:34:00Z</dcterms:created>
  <dcterms:modified xsi:type="dcterms:W3CDTF">2022-11-18T17:52:00Z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